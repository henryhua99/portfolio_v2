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1AE463F1" w14:textId="77777777" w:rsidTr="001B2ABD">
        <w:trPr>
          <w:trHeight w:val="4410"/>
        </w:trPr>
        <w:tc>
          <w:tcPr>
            <w:tcW w:w="3600" w:type="dxa"/>
            <w:vAlign w:val="bottom"/>
          </w:tcPr>
          <w:p w14:paraId="43CFFBBD" w14:textId="21BF65F6" w:rsidR="001B2ABD" w:rsidRDefault="001B2ABD" w:rsidP="001B2ABD">
            <w:pPr>
              <w:tabs>
                <w:tab w:val="left" w:pos="990"/>
              </w:tabs>
              <w:jc w:val="center"/>
            </w:pPr>
            <w:r>
              <w:rPr>
                <w:noProof/>
              </w:rPr>
              <mc:AlternateContent>
                <mc:Choice Requires="wps">
                  <w:drawing>
                    <wp:inline distT="0" distB="0" distL="0" distR="0" wp14:anchorId="7DBA2886" wp14:editId="7A42F773">
                      <wp:extent cx="2122805" cy="2122805"/>
                      <wp:effectExtent l="19050" t="19050" r="29845" b="29845"/>
                      <wp:docPr id="2" name="Oval 2"/>
                      <wp:cNvGraphicFramePr/>
                      <a:graphic xmlns:a="http://schemas.openxmlformats.org/drawingml/2006/main">
                        <a:graphicData uri="http://schemas.microsoft.com/office/word/2010/wordprocessingShape">
                          <wps:wsp>
                            <wps:cNvSpPr/>
                            <wps:spPr>
                              <a:xfrm>
                                <a:off x="0" y="0"/>
                                <a:ext cx="2122805" cy="2122805"/>
                              </a:xfrm>
                              <a:prstGeom prst="ellipse">
                                <a:avLst/>
                              </a:prstGeom>
                              <a:blipFill>
                                <a:blip r:embed="rId7">
                                  <a:extLst>
                                    <a:ext uri="{28A0092B-C50C-407E-A947-70E740481C1C}">
                                      <a14:useLocalDpi xmlns:a14="http://schemas.microsoft.com/office/drawing/2010/main" val="0"/>
                                    </a:ext>
                                  </a:extLst>
                                </a:blip>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741329" id="Oval 2" o:spid="_x0000_s1026"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" strokecolor="#94b6d2 [3204]" strokeweight="5pt">
                      <v:fill r:id="rId8" o:title="" recolor="t" rotate="t" type="frame"/>
                      <v:stroke joinstyle="miter"/>
                      <w10:anchorlock/>
                    </v:oval>
                  </w:pict>
                </mc:Fallback>
              </mc:AlternateContent>
            </w:r>
          </w:p>
        </w:tc>
        <w:tc>
          <w:tcPr>
            <w:tcW w:w="720" w:type="dxa"/>
          </w:tcPr>
          <w:p w14:paraId="1CF96CCF" w14:textId="77777777" w:rsidR="001B2ABD" w:rsidRDefault="001B2ABD" w:rsidP="000C45FF">
            <w:pPr>
              <w:tabs>
                <w:tab w:val="left" w:pos="990"/>
              </w:tabs>
            </w:pPr>
          </w:p>
        </w:tc>
        <w:tc>
          <w:tcPr>
            <w:tcW w:w="6470" w:type="dxa"/>
            <w:vAlign w:val="bottom"/>
          </w:tcPr>
          <w:p w14:paraId="27D0114D" w14:textId="3B8EBA58" w:rsidR="001B2ABD" w:rsidRDefault="00F14A35" w:rsidP="001B2ABD">
            <w:pPr>
              <w:pStyle w:val="Title"/>
            </w:pPr>
            <w:r>
              <w:t>Sai Khant Thura</w:t>
            </w:r>
          </w:p>
          <w:p w14:paraId="7434711D" w14:textId="1669638A" w:rsidR="001B2ABD" w:rsidRDefault="00F14A35" w:rsidP="001B2ABD">
            <w:pPr>
              <w:pStyle w:val="Subtitle"/>
            </w:pPr>
            <w:r w:rsidRPr="00135E6A">
              <w:rPr>
                <w:spacing w:val="0"/>
                <w:w w:val="88"/>
              </w:rPr>
              <w:t>Web Develope</w:t>
            </w:r>
            <w:r w:rsidRPr="00135E6A">
              <w:rPr>
                <w:spacing w:val="5"/>
                <w:w w:val="88"/>
              </w:rPr>
              <w:t>r</w:t>
            </w:r>
          </w:p>
        </w:tc>
      </w:tr>
      <w:tr w:rsidR="001B2ABD" w14:paraId="03F9EF63" w14:textId="77777777" w:rsidTr="001B2ABD">
        <w:tc>
          <w:tcPr>
            <w:tcW w:w="3600" w:type="dxa"/>
          </w:tcPr>
          <w:sdt>
            <w:sdtPr>
              <w:id w:val="-1711873194"/>
              <w:placeholder>
                <w:docPart w:val="C8E4901BABCE4C31B739EAF3A40E73C6"/>
              </w:placeholder>
              <w:temporary/>
              <w:showingPlcHdr/>
              <w15:appearance w15:val="hidden"/>
            </w:sdtPr>
            <w:sdtEndPr/>
            <w:sdtContent>
              <w:p w14:paraId="46DAD883" w14:textId="77777777" w:rsidR="001B2ABD" w:rsidRDefault="00036450" w:rsidP="00036450">
                <w:pPr>
                  <w:pStyle w:val="Heading3"/>
                </w:pPr>
                <w:r w:rsidRPr="00D5459D">
                  <w:t>Profile</w:t>
                </w:r>
              </w:p>
            </w:sdtContent>
          </w:sdt>
          <w:sdt>
            <w:sdtPr>
              <w:id w:val="355866036"/>
              <w:placeholder>
                <w:docPart w:val="68C967FBD5894838B57628481C93DC12"/>
              </w:placeholder>
              <w:temporary/>
              <w:showingPlcHdr/>
              <w15:appearance w15:val="hidden"/>
            </w:sdtPr>
            <w:sdtEndPr/>
            <w:sdtContent>
              <w:p w14:paraId="54B0E9C3" w14:textId="77777777" w:rsidR="009260CD" w:rsidRDefault="009260CD"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14:paraId="2204C551" w14:textId="77777777" w:rsidR="009260CD" w:rsidRDefault="009260CD" w:rsidP="009260CD"/>
              <w:p w14:paraId="2C128859" w14:textId="77777777" w:rsidR="00036450" w:rsidRDefault="009260CD" w:rsidP="009260CD">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sdtContent>
          </w:sdt>
          <w:p w14:paraId="5E058297" w14:textId="77777777" w:rsidR="00036450" w:rsidRDefault="00036450" w:rsidP="00036450"/>
          <w:sdt>
            <w:sdtPr>
              <w:id w:val="-1954003311"/>
              <w:placeholder>
                <w:docPart w:val="8850ECB05E5B41189D0E3F616258CF71"/>
              </w:placeholder>
              <w:temporary/>
              <w:showingPlcHdr/>
              <w15:appearance w15:val="hidden"/>
            </w:sdtPr>
            <w:sdtEndPr/>
            <w:sdtContent>
              <w:p w14:paraId="146FC6E8" w14:textId="77777777" w:rsidR="00036450" w:rsidRPr="00CB0055" w:rsidRDefault="00CB0055" w:rsidP="00CB0055">
                <w:pPr>
                  <w:pStyle w:val="Heading3"/>
                </w:pPr>
                <w:r w:rsidRPr="00CB0055">
                  <w:t>Contact</w:t>
                </w:r>
              </w:p>
            </w:sdtContent>
          </w:sdt>
          <w:sdt>
            <w:sdtPr>
              <w:id w:val="1111563247"/>
              <w:placeholder>
                <w:docPart w:val="D3441FD4A0904209A0602D637C8673E1"/>
              </w:placeholder>
              <w:temporary/>
              <w:showingPlcHdr/>
              <w15:appearance w15:val="hidden"/>
            </w:sdtPr>
            <w:sdtEndPr/>
            <w:sdtContent>
              <w:p w14:paraId="1F2E62E9" w14:textId="77777777" w:rsidR="004D3011" w:rsidRDefault="004D3011" w:rsidP="004D3011">
                <w:r w:rsidRPr="004D3011">
                  <w:t>PHONE:</w:t>
                </w:r>
              </w:p>
            </w:sdtContent>
          </w:sdt>
          <w:p w14:paraId="51955A10" w14:textId="43E07CB2" w:rsidR="004D3011" w:rsidRDefault="0057292C" w:rsidP="004D3011">
            <w:r>
              <w:t>09262696263</w:t>
            </w:r>
          </w:p>
          <w:p w14:paraId="69ACF459" w14:textId="77777777" w:rsidR="004D3011" w:rsidRPr="004D3011" w:rsidRDefault="004D3011" w:rsidP="004D3011"/>
          <w:p w14:paraId="2B26E0B0" w14:textId="1808589F" w:rsidR="004D3011" w:rsidRDefault="00E063B8" w:rsidP="004D3011">
            <w:r>
              <w:t>Address</w:t>
            </w:r>
          </w:p>
          <w:p w14:paraId="0D867810" w14:textId="2A28909C" w:rsidR="004D3011" w:rsidRDefault="00E063B8" w:rsidP="004D3011">
            <w:r>
              <w:t>Muse, Shan State</w:t>
            </w:r>
          </w:p>
          <w:p w14:paraId="7AB8B328" w14:textId="77777777" w:rsidR="004D3011" w:rsidRDefault="004D3011" w:rsidP="004D3011"/>
          <w:sdt>
            <w:sdtPr>
              <w:id w:val="-240260293"/>
              <w:placeholder>
                <w:docPart w:val="EDB9AE4C2A844636A2630002DBDFA118"/>
              </w:placeholder>
              <w:temporary/>
              <w:showingPlcHdr/>
              <w15:appearance w15:val="hidden"/>
            </w:sdtPr>
            <w:sdtEndPr/>
            <w:sdtContent>
              <w:p w14:paraId="1ABE1253" w14:textId="77777777" w:rsidR="004D3011" w:rsidRDefault="004D3011" w:rsidP="004D3011">
                <w:r w:rsidRPr="004D3011">
                  <w:t>EMAIL:</w:t>
                </w:r>
              </w:p>
            </w:sdtContent>
          </w:sdt>
          <w:p w14:paraId="08D1B952" w14:textId="0F6A34F0" w:rsidR="00036450" w:rsidRPr="0057292C" w:rsidRDefault="0057292C" w:rsidP="004D3011">
            <w:pPr>
              <w:rPr>
                <w:rStyle w:val="Hyperlink"/>
                <w:color w:val="EC8A14"/>
              </w:rPr>
            </w:pPr>
            <w:r w:rsidRPr="0057292C">
              <w:rPr>
                <w:color w:val="EC8A14"/>
                <w:u w:val="single"/>
              </w:rPr>
              <w:t>henryhua1999@gmail.com</w:t>
            </w:r>
          </w:p>
          <w:p w14:paraId="70BF36FC" w14:textId="3ED4176B" w:rsidR="004D3011" w:rsidRPr="00CB0055" w:rsidRDefault="0057292C" w:rsidP="00CB0055">
            <w:pPr>
              <w:pStyle w:val="Heading3"/>
            </w:pPr>
            <w:r>
              <w:t>Foreign languages</w:t>
            </w:r>
          </w:p>
          <w:p w14:paraId="72AD443A" w14:textId="0E25F97C" w:rsidR="004D3011" w:rsidRDefault="0057292C" w:rsidP="004D3011">
            <w:r>
              <w:t>Shan</w:t>
            </w:r>
          </w:p>
          <w:p w14:paraId="7C1F4773" w14:textId="4BC0D94C" w:rsidR="004D3011" w:rsidRDefault="0057292C" w:rsidP="004D3011">
            <w:r>
              <w:t>Burmese</w:t>
            </w:r>
          </w:p>
          <w:p w14:paraId="5704F3A6" w14:textId="21DC4A40" w:rsidR="004D3011" w:rsidRDefault="0057292C" w:rsidP="004D3011">
            <w:r>
              <w:t>Chinese</w:t>
            </w:r>
          </w:p>
          <w:p w14:paraId="7403FE4B" w14:textId="6E92A765" w:rsidR="004D3011" w:rsidRPr="004D3011" w:rsidRDefault="0057292C" w:rsidP="004D3011">
            <w:r>
              <w:t>English</w:t>
            </w:r>
          </w:p>
        </w:tc>
        <w:tc>
          <w:tcPr>
            <w:tcW w:w="720" w:type="dxa"/>
          </w:tcPr>
          <w:p w14:paraId="583F7F07" w14:textId="77777777" w:rsidR="001B2ABD" w:rsidRDefault="001B2ABD" w:rsidP="000C45FF">
            <w:pPr>
              <w:tabs>
                <w:tab w:val="left" w:pos="990"/>
              </w:tabs>
            </w:pPr>
          </w:p>
        </w:tc>
        <w:tc>
          <w:tcPr>
            <w:tcW w:w="6470" w:type="dxa"/>
          </w:tcPr>
          <w:sdt>
            <w:sdtPr>
              <w:id w:val="1049110328"/>
              <w:placeholder>
                <w:docPart w:val="00DA1D913E714B70BFF6B5D0E9DA3E87"/>
              </w:placeholder>
              <w:temporary/>
              <w:showingPlcHdr/>
              <w15:appearance w15:val="hidden"/>
            </w:sdtPr>
            <w:sdtEndPr/>
            <w:sdtContent>
              <w:p w14:paraId="16F90C15" w14:textId="77777777" w:rsidR="001B2ABD" w:rsidRDefault="00E25A26" w:rsidP="00036450">
                <w:pPr>
                  <w:pStyle w:val="Heading2"/>
                </w:pPr>
                <w:r w:rsidRPr="00036450">
                  <w:t>EDUCATION</w:t>
                </w:r>
              </w:p>
            </w:sdtContent>
          </w:sdt>
          <w:p w14:paraId="6B51419E" w14:textId="2CD27EE3" w:rsidR="00036450" w:rsidRDefault="00F14A35" w:rsidP="00B359E4">
            <w:pPr>
              <w:pStyle w:val="Heading4"/>
            </w:pPr>
            <w:r>
              <w:t xml:space="preserve">University of </w:t>
            </w:r>
            <w:r w:rsidR="00E41A35">
              <w:t>Gloucestershire</w:t>
            </w:r>
          </w:p>
          <w:p w14:paraId="773ABC31" w14:textId="2B7C31C2" w:rsidR="00E41A35" w:rsidRDefault="003E7066" w:rsidP="00B359E4">
            <w:pPr>
              <w:pStyle w:val="Date"/>
            </w:pPr>
            <w:r>
              <w:t>Bachelor</w:t>
            </w:r>
            <w:r w:rsidR="00E41A35">
              <w:t xml:space="preserve"> Degree in Computer Science</w:t>
            </w:r>
          </w:p>
          <w:p w14:paraId="274F28E3" w14:textId="0ECD5B78" w:rsidR="00036450" w:rsidRPr="00B359E4" w:rsidRDefault="00E41A35" w:rsidP="00B359E4">
            <w:pPr>
              <w:pStyle w:val="Date"/>
            </w:pPr>
            <w:r>
              <w:t>2021</w:t>
            </w:r>
          </w:p>
          <w:p w14:paraId="104C8EDD" w14:textId="77777777" w:rsidR="00036450" w:rsidRDefault="00036450" w:rsidP="00036450"/>
          <w:p w14:paraId="64116F40" w14:textId="0EFC2863" w:rsidR="00036450" w:rsidRPr="00B359E4" w:rsidRDefault="00E41A35" w:rsidP="00B359E4">
            <w:pPr>
              <w:pStyle w:val="Heading4"/>
            </w:pPr>
            <w:r>
              <w:t xml:space="preserve">Gusto University </w:t>
            </w:r>
          </w:p>
          <w:p w14:paraId="0BE5E895" w14:textId="25685348" w:rsidR="00036450" w:rsidRPr="00B359E4" w:rsidRDefault="00E41A35" w:rsidP="00B359E4">
            <w:pPr>
              <w:pStyle w:val="Date"/>
            </w:pPr>
            <w:r>
              <w:t xml:space="preserve">HND Diploma in computing </w:t>
            </w:r>
          </w:p>
          <w:p w14:paraId="0E18590D" w14:textId="1BA2CB84" w:rsidR="00036450" w:rsidRDefault="00E41A35" w:rsidP="00036450">
            <w:r>
              <w:t>2018</w:t>
            </w:r>
          </w:p>
          <w:sdt>
            <w:sdtPr>
              <w:id w:val="1001553383"/>
              <w:placeholder>
                <w:docPart w:val="368885523EB2477DB4FAD6F4CC696CE7"/>
              </w:placeholder>
              <w:temporary/>
              <w:showingPlcHdr/>
              <w15:appearance w15:val="hidden"/>
            </w:sdtPr>
            <w:sdtEndPr/>
            <w:sdtContent>
              <w:p w14:paraId="571CEEAF" w14:textId="77777777" w:rsidR="00036450" w:rsidRDefault="00036450" w:rsidP="00036450">
                <w:pPr>
                  <w:pStyle w:val="Heading2"/>
                </w:pPr>
                <w:r w:rsidRPr="00036450">
                  <w:t>WORK EXPERIENCE</w:t>
                </w:r>
              </w:p>
            </w:sdtContent>
          </w:sdt>
          <w:p w14:paraId="0BFD9ACD" w14:textId="3B7FEA29" w:rsidR="00036450" w:rsidRDefault="00E41A35" w:rsidP="00B359E4">
            <w:pPr>
              <w:pStyle w:val="Heading4"/>
              <w:rPr>
                <w:bCs/>
              </w:rPr>
            </w:pPr>
            <w:proofErr w:type="spellStart"/>
            <w:r>
              <w:t>Trifinity</w:t>
            </w:r>
            <w:proofErr w:type="spellEnd"/>
            <w:r>
              <w:t xml:space="preserve"> Software &amp; Education</w:t>
            </w:r>
            <w:r w:rsidR="00036450">
              <w:t xml:space="preserve"> </w:t>
            </w:r>
            <w:r>
              <w:t>[</w:t>
            </w:r>
            <w:r w:rsidR="00135E6A">
              <w:t>Junior web</w:t>
            </w:r>
            <w:r>
              <w:t xml:space="preserve"> developer]</w:t>
            </w:r>
          </w:p>
          <w:p w14:paraId="1B285B2E" w14:textId="0267FEB8" w:rsidR="00036450" w:rsidRPr="00036450" w:rsidRDefault="00E41A35" w:rsidP="00B359E4">
            <w:pPr>
              <w:pStyle w:val="Date"/>
            </w:pPr>
            <w:r>
              <w:t xml:space="preserve">Nov 2018 </w:t>
            </w:r>
            <w:r w:rsidR="00036450" w:rsidRPr="00036450">
              <w:t>–</w:t>
            </w:r>
            <w:r>
              <w:t xml:space="preserve"> Nov 2019</w:t>
            </w:r>
          </w:p>
          <w:p w14:paraId="763EA9BB" w14:textId="3EA7E17A" w:rsidR="00036450" w:rsidRDefault="00036450" w:rsidP="00036450">
            <w:r w:rsidRPr="00036450">
              <w:t xml:space="preserve"> </w:t>
            </w:r>
          </w:p>
          <w:p w14:paraId="5D0269B6" w14:textId="77777777" w:rsidR="004D3011" w:rsidRDefault="004D3011" w:rsidP="00036450"/>
          <w:p w14:paraId="409E51D8" w14:textId="396A3BAB" w:rsidR="004D3011" w:rsidRPr="004D3011" w:rsidRDefault="00E41A35" w:rsidP="00B359E4">
            <w:pPr>
              <w:pStyle w:val="Heading4"/>
              <w:rPr>
                <w:bCs/>
              </w:rPr>
            </w:pPr>
            <w:r>
              <w:t>Aethereal-</w:t>
            </w:r>
            <w:r w:rsidR="00855AAD">
              <w:t>systems</w:t>
            </w:r>
            <w:r w:rsidR="00855AAD" w:rsidRPr="004D3011">
              <w:t xml:space="preserve"> [</w:t>
            </w:r>
            <w:r>
              <w:t xml:space="preserve">web </w:t>
            </w:r>
            <w:r w:rsidR="00855AAD">
              <w:t>developer]</w:t>
            </w:r>
          </w:p>
          <w:p w14:paraId="14B6A66F" w14:textId="7E30B245" w:rsidR="004D3011" w:rsidRPr="004D3011" w:rsidRDefault="00E41A35" w:rsidP="00B359E4">
            <w:pPr>
              <w:pStyle w:val="Date"/>
            </w:pPr>
            <w:r>
              <w:t xml:space="preserve">Dec 2019 </w:t>
            </w:r>
            <w:r w:rsidR="00855AAD">
              <w:t>– Feb</w:t>
            </w:r>
            <w:r>
              <w:t xml:space="preserve"> 2021</w:t>
            </w:r>
          </w:p>
          <w:p w14:paraId="3E1BB76E" w14:textId="50F600AA" w:rsidR="004D3011" w:rsidRDefault="00036450" w:rsidP="004D3011">
            <w:r w:rsidRPr="004D3011">
              <w:t xml:space="preserve"> </w:t>
            </w:r>
          </w:p>
          <w:p w14:paraId="4E55A30E" w14:textId="6378DF39" w:rsidR="000B781D" w:rsidRDefault="000B781D" w:rsidP="000B781D">
            <w:pPr>
              <w:pStyle w:val="Heading2"/>
              <w:rPr>
                <w:rFonts w:asciiTheme="minorHAnsi" w:eastAsiaTheme="minorEastAsia" w:hAnsiTheme="minorHAnsi" w:cstheme="minorBidi"/>
                <w:sz w:val="18"/>
                <w:szCs w:val="22"/>
              </w:rPr>
            </w:pPr>
            <w:r>
              <w:rPr>
                <w:rFonts w:asciiTheme="minorHAnsi" w:eastAsiaTheme="minorEastAsia" w:hAnsiTheme="minorHAnsi" w:cstheme="minorBidi"/>
                <w:sz w:val="18"/>
                <w:szCs w:val="22"/>
              </w:rPr>
              <w:t>Computing skills</w:t>
            </w:r>
          </w:p>
          <w:p w14:paraId="32F84F53" w14:textId="757029E3" w:rsidR="000B781D" w:rsidRDefault="000B781D" w:rsidP="000B781D">
            <w:pPr>
              <w:pStyle w:val="ListParagraph"/>
              <w:numPr>
                <w:ilvl w:val="0"/>
                <w:numId w:val="1"/>
              </w:numPr>
            </w:pPr>
            <w:r>
              <w:t>HTML5 | CSS3 | SASS |SCSS</w:t>
            </w:r>
            <w:r w:rsidR="00D97871">
              <w:t xml:space="preserve"> | Tailwind CSS</w:t>
            </w:r>
          </w:p>
          <w:p w14:paraId="4B773910" w14:textId="23E77ACD" w:rsidR="000B781D" w:rsidRDefault="000B781D" w:rsidP="000B781D">
            <w:pPr>
              <w:pStyle w:val="ListParagraph"/>
              <w:numPr>
                <w:ilvl w:val="0"/>
                <w:numId w:val="1"/>
              </w:numPr>
            </w:pPr>
            <w:r>
              <w:t>JavaScript</w:t>
            </w:r>
            <w:r w:rsidR="00457774">
              <w:t xml:space="preserve"> | </w:t>
            </w:r>
            <w:r w:rsidR="002B70CB">
              <w:t>jQuery</w:t>
            </w:r>
            <w:r>
              <w:t xml:space="preserve"> | React </w:t>
            </w:r>
            <w:r w:rsidR="00CA4E12">
              <w:t xml:space="preserve">|Hooks </w:t>
            </w:r>
            <w:r>
              <w:t>| Redux</w:t>
            </w:r>
          </w:p>
          <w:p w14:paraId="204AC61D" w14:textId="3F7C3A04" w:rsidR="000B781D" w:rsidRDefault="000B781D" w:rsidP="000B781D">
            <w:pPr>
              <w:pStyle w:val="ListParagraph"/>
              <w:numPr>
                <w:ilvl w:val="0"/>
                <w:numId w:val="1"/>
              </w:numPr>
            </w:pPr>
            <w:r>
              <w:t>PHP Laravel |MySQL | SQL lite</w:t>
            </w:r>
          </w:p>
          <w:p w14:paraId="356A879A" w14:textId="0AC1CFA6" w:rsidR="000B781D" w:rsidRDefault="000B781D" w:rsidP="000B781D">
            <w:pPr>
              <w:pStyle w:val="ListParagraph"/>
              <w:numPr>
                <w:ilvl w:val="0"/>
                <w:numId w:val="1"/>
              </w:numPr>
            </w:pPr>
            <w:r>
              <w:t>Git | GitHub | GitLab</w:t>
            </w:r>
          </w:p>
          <w:p w14:paraId="4847BAB7" w14:textId="74E0354B" w:rsidR="000B781D" w:rsidRDefault="00D97871" w:rsidP="000B781D">
            <w:pPr>
              <w:pStyle w:val="ListParagraph"/>
              <w:numPr>
                <w:ilvl w:val="0"/>
                <w:numId w:val="1"/>
              </w:numPr>
            </w:pPr>
            <w:r>
              <w:t xml:space="preserve">Hosting using AWS server </w:t>
            </w:r>
          </w:p>
          <w:p w14:paraId="7A1D297D" w14:textId="5F8ACFE8" w:rsidR="000B781D" w:rsidRPr="004D3011" w:rsidRDefault="00CA4E12" w:rsidP="004D3011">
            <w:r>
              <w:t xml:space="preserve"> </w:t>
            </w:r>
          </w:p>
          <w:p w14:paraId="074BDA14" w14:textId="33C79E4F" w:rsidR="00036450" w:rsidRPr="000B781D" w:rsidRDefault="00036450" w:rsidP="000B781D">
            <w:pPr>
              <w:pStyle w:val="Heading2"/>
            </w:pPr>
          </w:p>
        </w:tc>
      </w:tr>
    </w:tbl>
    <w:p w14:paraId="26614C55" w14:textId="77777777" w:rsidR="0043117B" w:rsidRDefault="00695A6A" w:rsidP="000C45FF">
      <w:pPr>
        <w:tabs>
          <w:tab w:val="left" w:pos="990"/>
        </w:tabs>
      </w:pPr>
    </w:p>
    <w:sectPr w:rsidR="0043117B" w:rsidSect="000C45FF">
      <w:headerReference w:type="default" r:id="rI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A263F" w14:textId="77777777" w:rsidR="00695A6A" w:rsidRDefault="00695A6A" w:rsidP="000C45FF">
      <w:r>
        <w:separator/>
      </w:r>
    </w:p>
  </w:endnote>
  <w:endnote w:type="continuationSeparator" w:id="0">
    <w:p w14:paraId="3168E6C5" w14:textId="77777777" w:rsidR="00695A6A" w:rsidRDefault="00695A6A"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7137B" w14:textId="77777777" w:rsidR="00695A6A" w:rsidRDefault="00695A6A" w:rsidP="000C45FF">
      <w:r>
        <w:separator/>
      </w:r>
    </w:p>
  </w:footnote>
  <w:footnote w:type="continuationSeparator" w:id="0">
    <w:p w14:paraId="4984326D" w14:textId="77777777" w:rsidR="00695A6A" w:rsidRDefault="00695A6A"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081AF" w14:textId="77777777" w:rsidR="000C45FF" w:rsidRDefault="000C45FF">
    <w:pPr>
      <w:pStyle w:val="Header"/>
    </w:pPr>
    <w:r>
      <w:rPr>
        <w:noProof/>
      </w:rPr>
      <w:drawing>
        <wp:anchor distT="0" distB="0" distL="114300" distR="114300" simplePos="0" relativeHeight="251658240" behindDoc="1" locked="0" layoutInCell="1" allowOverlap="1" wp14:anchorId="624BEBDE" wp14:editId="15A4A128">
          <wp:simplePos x="0" y="0"/>
          <wp:positionH relativeFrom="page">
            <wp:align>center</wp:align>
          </wp:positionH>
          <wp:positionV relativeFrom="page">
            <wp:align>center</wp:align>
          </wp:positionV>
          <wp:extent cx="7260336" cy="9628632"/>
          <wp:effectExtent l="0" t="0" r="0" b="0"/>
          <wp:wrapNone/>
          <wp:docPr id="4" name="Graphic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C75659"/>
    <w:multiLevelType w:val="hybridMultilevel"/>
    <w:tmpl w:val="C7ACA6E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A35"/>
    <w:rsid w:val="00036450"/>
    <w:rsid w:val="00094499"/>
    <w:rsid w:val="000B781D"/>
    <w:rsid w:val="000C45FF"/>
    <w:rsid w:val="000E3FD1"/>
    <w:rsid w:val="00105CB4"/>
    <w:rsid w:val="00112054"/>
    <w:rsid w:val="001317D8"/>
    <w:rsid w:val="00135E6A"/>
    <w:rsid w:val="001525E1"/>
    <w:rsid w:val="00180329"/>
    <w:rsid w:val="0019001F"/>
    <w:rsid w:val="001A74A5"/>
    <w:rsid w:val="001B2ABD"/>
    <w:rsid w:val="001C5044"/>
    <w:rsid w:val="001E0391"/>
    <w:rsid w:val="001E1759"/>
    <w:rsid w:val="001F1ECC"/>
    <w:rsid w:val="002400EB"/>
    <w:rsid w:val="00256CF7"/>
    <w:rsid w:val="00281FD5"/>
    <w:rsid w:val="002B70CB"/>
    <w:rsid w:val="0030481B"/>
    <w:rsid w:val="003156FC"/>
    <w:rsid w:val="003254B5"/>
    <w:rsid w:val="0037121F"/>
    <w:rsid w:val="003910D8"/>
    <w:rsid w:val="003A6B7D"/>
    <w:rsid w:val="003B06CA"/>
    <w:rsid w:val="003E7066"/>
    <w:rsid w:val="004071FC"/>
    <w:rsid w:val="00445947"/>
    <w:rsid w:val="00452D19"/>
    <w:rsid w:val="00457774"/>
    <w:rsid w:val="004813B3"/>
    <w:rsid w:val="00496591"/>
    <w:rsid w:val="004C63E4"/>
    <w:rsid w:val="004D3011"/>
    <w:rsid w:val="005262AC"/>
    <w:rsid w:val="0057292C"/>
    <w:rsid w:val="005E39D5"/>
    <w:rsid w:val="00600670"/>
    <w:rsid w:val="0062123A"/>
    <w:rsid w:val="00646E75"/>
    <w:rsid w:val="006771D0"/>
    <w:rsid w:val="00695A6A"/>
    <w:rsid w:val="00715FCB"/>
    <w:rsid w:val="00743101"/>
    <w:rsid w:val="00764C9F"/>
    <w:rsid w:val="007775E1"/>
    <w:rsid w:val="007867A0"/>
    <w:rsid w:val="007927F5"/>
    <w:rsid w:val="00802CA0"/>
    <w:rsid w:val="00855AAD"/>
    <w:rsid w:val="009260CD"/>
    <w:rsid w:val="00940A66"/>
    <w:rsid w:val="00952C25"/>
    <w:rsid w:val="00A2118D"/>
    <w:rsid w:val="00AD0A50"/>
    <w:rsid w:val="00AD76E2"/>
    <w:rsid w:val="00B20152"/>
    <w:rsid w:val="00B359E4"/>
    <w:rsid w:val="00B57D98"/>
    <w:rsid w:val="00B70850"/>
    <w:rsid w:val="00C066B6"/>
    <w:rsid w:val="00C37BA1"/>
    <w:rsid w:val="00C4674C"/>
    <w:rsid w:val="00C506CF"/>
    <w:rsid w:val="00C72BED"/>
    <w:rsid w:val="00C9578B"/>
    <w:rsid w:val="00CA4E12"/>
    <w:rsid w:val="00CB0055"/>
    <w:rsid w:val="00D2522B"/>
    <w:rsid w:val="00D422DE"/>
    <w:rsid w:val="00D5459D"/>
    <w:rsid w:val="00D97871"/>
    <w:rsid w:val="00DA1F4D"/>
    <w:rsid w:val="00DD172A"/>
    <w:rsid w:val="00E063B8"/>
    <w:rsid w:val="00E25A26"/>
    <w:rsid w:val="00E41A35"/>
    <w:rsid w:val="00E4381A"/>
    <w:rsid w:val="00E55D74"/>
    <w:rsid w:val="00F14A35"/>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D040F9"/>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940A66"/>
    <w:pPr>
      <w:keepNext/>
      <w:keepLines/>
      <w:spacing w:before="240" w:after="120"/>
      <w:outlineLvl w:val="2"/>
    </w:pPr>
    <w:rPr>
      <w:rFonts w:asciiTheme="majorHAnsi" w:eastAsiaTheme="majorEastAsia" w:hAnsiTheme="majorHAnsi" w:cstheme="majorBidi"/>
      <w:b/>
      <w:caps/>
      <w:color w:val="548AB7" w:themeColor="accent1" w:themeShade="BF"/>
      <w:sz w:val="28"/>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940A66"/>
    <w:rPr>
      <w:rFonts w:asciiTheme="majorHAnsi" w:eastAsiaTheme="majorEastAsia" w:hAnsiTheme="majorHAnsi" w:cstheme="majorBidi"/>
      <w:b/>
      <w:caps/>
      <w:color w:val="548AB7" w:themeColor="accent1" w:themeShade="BF"/>
      <w:sz w:val="28"/>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semiHidden/>
    <w:qFormat/>
    <w:rsid w:val="000B78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kh\AppData\Local\Microsoft\Office\16.0\DTS\en-US%7bB85B1239-7812-4B96-BED4-A9D7F0A950F3%7d\%7b064888C0-874F-478C-91F8-A28662BC7502%7dtf00546271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8E4901BABCE4C31B739EAF3A40E73C6"/>
        <w:category>
          <w:name w:val="General"/>
          <w:gallery w:val="placeholder"/>
        </w:category>
        <w:types>
          <w:type w:val="bbPlcHdr"/>
        </w:types>
        <w:behaviors>
          <w:behavior w:val="content"/>
        </w:behaviors>
        <w:guid w:val="{7128D542-9789-47D1-AE24-CB7AA47BB22A}"/>
      </w:docPartPr>
      <w:docPartBody>
        <w:p w:rsidR="00794269" w:rsidRDefault="00214724">
          <w:pPr>
            <w:pStyle w:val="C8E4901BABCE4C31B739EAF3A40E73C6"/>
          </w:pPr>
          <w:r w:rsidRPr="00D5459D">
            <w:t>Profile</w:t>
          </w:r>
        </w:p>
      </w:docPartBody>
    </w:docPart>
    <w:docPart>
      <w:docPartPr>
        <w:name w:val="68C967FBD5894838B57628481C93DC12"/>
        <w:category>
          <w:name w:val="General"/>
          <w:gallery w:val="placeholder"/>
        </w:category>
        <w:types>
          <w:type w:val="bbPlcHdr"/>
        </w:types>
        <w:behaviors>
          <w:behavior w:val="content"/>
        </w:behaviors>
        <w:guid w:val="{6F9B4C0E-15F2-4919-B81F-0C881E798474}"/>
      </w:docPartPr>
      <w:docPartBody>
        <w:p w:rsidR="007B1C4D" w:rsidRDefault="00214724" w:rsidP="009260CD">
          <w:r>
            <w:t>Want to put your own image in the circle?  It is easy!  Select the image and do a right mouse click.  Select “Fill” from the shortcut menu.  Choose Picture… from the list.  Navigate your computer to get the appropriate picture.  Click okay to insert your selected image.</w:t>
          </w:r>
        </w:p>
        <w:p w:rsidR="007B1C4D" w:rsidRDefault="00691977" w:rsidP="009260CD"/>
        <w:p w:rsidR="00794269" w:rsidRDefault="00214724">
          <w:pPr>
            <w:pStyle w:val="68C967FBD5894838B57628481C93DC12"/>
          </w:pPr>
          <w:r>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8850ECB05E5B41189D0E3F616258CF71"/>
        <w:category>
          <w:name w:val="General"/>
          <w:gallery w:val="placeholder"/>
        </w:category>
        <w:types>
          <w:type w:val="bbPlcHdr"/>
        </w:types>
        <w:behaviors>
          <w:behavior w:val="content"/>
        </w:behaviors>
        <w:guid w:val="{62D57366-9FDC-47BB-9D52-23C1D83A6901}"/>
      </w:docPartPr>
      <w:docPartBody>
        <w:p w:rsidR="00794269" w:rsidRDefault="00214724">
          <w:pPr>
            <w:pStyle w:val="8850ECB05E5B41189D0E3F616258CF71"/>
          </w:pPr>
          <w:r w:rsidRPr="00CB0055">
            <w:t>Contact</w:t>
          </w:r>
        </w:p>
      </w:docPartBody>
    </w:docPart>
    <w:docPart>
      <w:docPartPr>
        <w:name w:val="D3441FD4A0904209A0602D637C8673E1"/>
        <w:category>
          <w:name w:val="General"/>
          <w:gallery w:val="placeholder"/>
        </w:category>
        <w:types>
          <w:type w:val="bbPlcHdr"/>
        </w:types>
        <w:behaviors>
          <w:behavior w:val="content"/>
        </w:behaviors>
        <w:guid w:val="{C4BD70BD-041C-4C85-9E9C-92BDCE8E89B5}"/>
      </w:docPartPr>
      <w:docPartBody>
        <w:p w:rsidR="00794269" w:rsidRDefault="00214724">
          <w:pPr>
            <w:pStyle w:val="D3441FD4A0904209A0602D637C8673E1"/>
          </w:pPr>
          <w:r w:rsidRPr="004D3011">
            <w:t>PHONE:</w:t>
          </w:r>
        </w:p>
      </w:docPartBody>
    </w:docPart>
    <w:docPart>
      <w:docPartPr>
        <w:name w:val="EDB9AE4C2A844636A2630002DBDFA118"/>
        <w:category>
          <w:name w:val="General"/>
          <w:gallery w:val="placeholder"/>
        </w:category>
        <w:types>
          <w:type w:val="bbPlcHdr"/>
        </w:types>
        <w:behaviors>
          <w:behavior w:val="content"/>
        </w:behaviors>
        <w:guid w:val="{213781A1-A6B1-4DAB-B4E4-573AC9EA3D0F}"/>
      </w:docPartPr>
      <w:docPartBody>
        <w:p w:rsidR="00794269" w:rsidRDefault="00214724">
          <w:pPr>
            <w:pStyle w:val="EDB9AE4C2A844636A2630002DBDFA118"/>
          </w:pPr>
          <w:r w:rsidRPr="004D3011">
            <w:t>EMAIL:</w:t>
          </w:r>
        </w:p>
      </w:docPartBody>
    </w:docPart>
    <w:docPart>
      <w:docPartPr>
        <w:name w:val="00DA1D913E714B70BFF6B5D0E9DA3E87"/>
        <w:category>
          <w:name w:val="General"/>
          <w:gallery w:val="placeholder"/>
        </w:category>
        <w:types>
          <w:type w:val="bbPlcHdr"/>
        </w:types>
        <w:behaviors>
          <w:behavior w:val="content"/>
        </w:behaviors>
        <w:guid w:val="{D269647F-81B5-4AA4-821A-9F483BF7C10A}"/>
      </w:docPartPr>
      <w:docPartBody>
        <w:p w:rsidR="00794269" w:rsidRDefault="00214724">
          <w:pPr>
            <w:pStyle w:val="00DA1D913E714B70BFF6B5D0E9DA3E87"/>
          </w:pPr>
          <w:r w:rsidRPr="00036450">
            <w:t>EDUCATION</w:t>
          </w:r>
        </w:p>
      </w:docPartBody>
    </w:docPart>
    <w:docPart>
      <w:docPartPr>
        <w:name w:val="368885523EB2477DB4FAD6F4CC696CE7"/>
        <w:category>
          <w:name w:val="General"/>
          <w:gallery w:val="placeholder"/>
        </w:category>
        <w:types>
          <w:type w:val="bbPlcHdr"/>
        </w:types>
        <w:behaviors>
          <w:behavior w:val="content"/>
        </w:behaviors>
        <w:guid w:val="{D21FE64C-A68E-438F-A14B-F28E1560D4BC}"/>
      </w:docPartPr>
      <w:docPartBody>
        <w:p w:rsidR="00794269" w:rsidRDefault="00214724">
          <w:pPr>
            <w:pStyle w:val="368885523EB2477DB4FAD6F4CC696CE7"/>
          </w:pPr>
          <w:r w:rsidRPr="00036450">
            <w:t>WORK EXPERIENCE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6E7"/>
    <w:rsid w:val="001546E7"/>
    <w:rsid w:val="00214724"/>
    <w:rsid w:val="00691977"/>
    <w:rsid w:val="00794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1546E7"/>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8E4901BABCE4C31B739EAF3A40E73C6">
    <w:name w:val="C8E4901BABCE4C31B739EAF3A40E73C6"/>
  </w:style>
  <w:style w:type="paragraph" w:customStyle="1" w:styleId="68C967FBD5894838B57628481C93DC12">
    <w:name w:val="68C967FBD5894838B57628481C93DC12"/>
  </w:style>
  <w:style w:type="paragraph" w:customStyle="1" w:styleId="8850ECB05E5B41189D0E3F616258CF71">
    <w:name w:val="8850ECB05E5B41189D0E3F616258CF71"/>
  </w:style>
  <w:style w:type="paragraph" w:customStyle="1" w:styleId="D3441FD4A0904209A0602D637C8673E1">
    <w:name w:val="D3441FD4A0904209A0602D637C8673E1"/>
  </w:style>
  <w:style w:type="paragraph" w:customStyle="1" w:styleId="EDB9AE4C2A844636A2630002DBDFA118">
    <w:name w:val="EDB9AE4C2A844636A2630002DBDFA118"/>
  </w:style>
  <w:style w:type="character" w:styleId="Hyperlink">
    <w:name w:val="Hyperlink"/>
    <w:basedOn w:val="DefaultParagraphFont"/>
    <w:uiPriority w:val="99"/>
    <w:unhideWhenUsed/>
    <w:rPr>
      <w:color w:val="C45911" w:themeColor="accent2" w:themeShade="BF"/>
      <w:u w:val="single"/>
    </w:rPr>
  </w:style>
  <w:style w:type="paragraph" w:customStyle="1" w:styleId="00DA1D913E714B70BFF6B5D0E9DA3E87">
    <w:name w:val="00DA1D913E714B70BFF6B5D0E9DA3E87"/>
  </w:style>
  <w:style w:type="paragraph" w:customStyle="1" w:styleId="368885523EB2477DB4FAD6F4CC696CE7">
    <w:name w:val="368885523EB2477DB4FAD6F4CC696CE7"/>
  </w:style>
  <w:style w:type="paragraph" w:customStyle="1" w:styleId="E774BF68F7F74106B1A11D9194930DF4">
    <w:name w:val="E774BF68F7F74106B1A11D9194930DF4"/>
  </w:style>
  <w:style w:type="paragraph" w:customStyle="1" w:styleId="008D480BF03A42BC880808CB8EA0FB88">
    <w:name w:val="008D480BF03A42BC880808CB8EA0FB88"/>
  </w:style>
  <w:style w:type="character" w:customStyle="1" w:styleId="Heading2Char">
    <w:name w:val="Heading 2 Char"/>
    <w:basedOn w:val="DefaultParagraphFont"/>
    <w:link w:val="Heading2"/>
    <w:uiPriority w:val="9"/>
    <w:rsid w:val="001546E7"/>
    <w:rPr>
      <w:rFonts w:asciiTheme="majorHAnsi" w:eastAsiaTheme="majorEastAsia" w:hAnsiTheme="majorHAnsi" w:cstheme="majorBidi"/>
      <w:b/>
      <w:bCs/>
      <w:caps/>
      <w:szCs w:val="26"/>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{064888C0-874F-478C-91F8-A28662BC7502}tf00546271_win32</Template>
  <TotalTime>0</TotalTime>
  <Pages>1</Pages>
  <Words>179</Words>
  <Characters>1024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2022-06-05T04:27:00Z</dcterms:created>
  <dcterms:modified xsi:type="dcterms:W3CDTF">2022-06-05T15:08:00Z</dcterms:modified>
</cp:coreProperties>
</file>